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0E73C7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0E73C7" w:rsidRPr="006F4C82" w:rsidRDefault="000E73C7" w:rsidP="000E73C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1E6E32E4" w:rsidR="000E73C7" w:rsidRPr="006F4C82" w:rsidRDefault="000E73C7" w:rsidP="000E73C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Sales Prediction</w:t>
            </w:r>
          </w:p>
        </w:tc>
      </w:tr>
      <w:tr w:rsidR="000E73C7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0E73C7" w:rsidRPr="006F4C82" w:rsidRDefault="000E73C7" w:rsidP="000E73C7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7628B027" w:rsidR="000E73C7" w:rsidRPr="006F4C82" w:rsidRDefault="000E73C7" w:rsidP="000E73C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149CE">
              <w:rPr>
                <w:rFonts w:ascii="Times New Roman" w:hAnsi="Times New Roman"/>
                <w:i w:val="0"/>
                <w:sz w:val="24"/>
                <w:szCs w:val="24"/>
              </w:rPr>
              <w:t>Tìm hiểu về bài toán Sales Prediction trong lĩnh vực tài chính</w:t>
            </w:r>
          </w:p>
        </w:tc>
      </w:tr>
      <w:tr w:rsidR="000E73C7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0E73C7" w:rsidRPr="006F4C82" w:rsidRDefault="000E73C7" w:rsidP="000E73C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209CFEB7" w:rsidR="000E73C7" w:rsidRPr="006F4C82" w:rsidRDefault="000E73C7" w:rsidP="000E73C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05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10/2023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0E73C7" w:rsidRPr="006F4C82" w:rsidRDefault="000E73C7" w:rsidP="000E73C7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FDBB4E9" w:rsidR="000E73C7" w:rsidRPr="006F4C82" w:rsidRDefault="000E73C7" w:rsidP="000E73C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2A4558C" w:rsidR="004266D5" w:rsidRPr="006F4C82" w:rsidRDefault="000E73C7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Triển khai thuật toán TF-IDF, cosine-similarity. 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3A9E8E0D" w:rsidR="00802042" w:rsidRPr="006F4C82" w:rsidRDefault="000E73C7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2FFFC731" w:rsidR="00802042" w:rsidRPr="006F4C82" w:rsidRDefault="000E73C7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Trần Minh Hiếu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31525EF6" w:rsidR="00802042" w:rsidRPr="006F4C82" w:rsidRDefault="000E73C7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165B4286" w:rsidR="000E73C7" w:rsidRPr="006F4C82" w:rsidRDefault="000E73C7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0E73C7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0E73C7" w:rsidRPr="006F4C82" w:rsidRDefault="000E73C7" w:rsidP="000E73C7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00DD5B5" w:rsidR="000E73C7" w:rsidRPr="006F4C82" w:rsidRDefault="000E73C7" w:rsidP="000E73C7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Lương Văn Thiện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633BA282" w:rsidR="000E73C7" w:rsidRPr="006F4C82" w:rsidRDefault="000E73C7" w:rsidP="000E73C7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>
                <w:rPr>
                  <w:rStyle w:val="Hyperlink"/>
                  <w:rFonts w:ascii="Times New Roman" w:hAnsi="Times New Roman"/>
                  <w:sz w:val="24"/>
                  <w:szCs w:val="24"/>
                </w:rPr>
                <w:t>Thien.luongvan@phenikaa-uni.edu.vn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0577404A" w:rsidR="000E73C7" w:rsidRPr="006F4C82" w:rsidRDefault="000E73C7" w:rsidP="000E73C7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0E73C7" w:rsidRDefault="001F12B5">
      <w:pPr>
        <w:rPr>
          <w:rFonts w:ascii="Times New Roman" w:hAnsi="Times New Roman"/>
          <w:b/>
          <w:color w:val="800080"/>
          <w:szCs w:val="24"/>
          <w:lang w:val="vi-VN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0E73C7">
        <w:rPr>
          <w:rFonts w:ascii="Times New Roman" w:hAnsi="Times New Roman"/>
          <w:b/>
          <w:color w:val="800080"/>
          <w:szCs w:val="24"/>
          <w:lang w:val="vi-VN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52BFB77F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0E73C7">
              <w:rPr>
                <w:rFonts w:ascii="Times New Roman" w:hAnsi="Times New Roman"/>
                <w:sz w:val="24"/>
                <w:szCs w:val="24"/>
              </w:rPr>
              <w:t>Thảo luận về các thuật toán dùng trong bài báo cáo</w:t>
            </w:r>
          </w:p>
          <w:p w14:paraId="0B3B6886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23D2590E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0E73C7">
              <w:rPr>
                <w:rFonts w:ascii="Times New Roman" w:hAnsi="Times New Roman"/>
                <w:sz w:val="24"/>
                <w:szCs w:val="24"/>
              </w:rPr>
              <w:t xml:space="preserve"> Kiểm tra tiến độ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35AFBE7D" w:rsidR="00537CDF" w:rsidRPr="006F4C82" w:rsidRDefault="000E73C7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20/10/2023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1721806E" w:rsidR="00537CDF" w:rsidRPr="006F4C82" w:rsidRDefault="000E73C7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916C139" w:rsidR="004D42BB" w:rsidRPr="006F4C82" w:rsidRDefault="000E73C7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Kiểm tra tiến độ làm đồ án và sửa báo cáo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11"/>
      <w:footerReference w:type="default" r:id="rId12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C5DFDE" w14:textId="77777777" w:rsidR="00CF47A2" w:rsidRDefault="00CF47A2">
      <w:r>
        <w:separator/>
      </w:r>
    </w:p>
  </w:endnote>
  <w:endnote w:type="continuationSeparator" w:id="0">
    <w:p w14:paraId="373210B2" w14:textId="77777777" w:rsidR="00CF47A2" w:rsidRDefault="00CF47A2">
      <w:r>
        <w:continuationSeparator/>
      </w:r>
    </w:p>
  </w:endnote>
  <w:endnote w:type="continuationNotice" w:id="1">
    <w:p w14:paraId="106D7C56" w14:textId="77777777" w:rsidR="00CF47A2" w:rsidRDefault="00CF47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AB11D" w14:textId="77777777" w:rsidR="00CF47A2" w:rsidRDefault="00CF47A2">
      <w:r>
        <w:separator/>
      </w:r>
    </w:p>
  </w:footnote>
  <w:footnote w:type="continuationSeparator" w:id="0">
    <w:p w14:paraId="292E7290" w14:textId="77777777" w:rsidR="00CF47A2" w:rsidRDefault="00CF47A2">
      <w:r>
        <w:continuationSeparator/>
      </w:r>
    </w:p>
  </w:footnote>
  <w:footnote w:type="continuationNotice" w:id="1">
    <w:p w14:paraId="3C515278" w14:textId="77777777" w:rsidR="00CF47A2" w:rsidRDefault="00CF47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E73C7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31820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0E73C7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B726D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C1DBF"/>
    <w:rsid w:val="007E79D8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D16F6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025D"/>
    <w:rsid w:val="00CA4CCB"/>
    <w:rsid w:val="00CA6963"/>
    <w:rsid w:val="00CF47A2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0E73C7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0E73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mailto:Thien.luongvan@phenikaa-uni.edu.vn" TargetMode="Externa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32</TotalTime>
  <Pages>2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29</cp:revision>
  <cp:lastPrinted>2007-02-07T02:13:00Z</cp:lastPrinted>
  <dcterms:created xsi:type="dcterms:W3CDTF">2023-09-07T01:02:00Z</dcterms:created>
  <dcterms:modified xsi:type="dcterms:W3CDTF">2024-05-16T10:26:00Z</dcterms:modified>
</cp:coreProperties>
</file>