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1E4B0C35" w:rsidR="004266D5" w:rsidRPr="006F4C82" w:rsidRDefault="006149CE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Sales Prediction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67F8A51D" w:rsidR="001F12B5" w:rsidRPr="006F4C82" w:rsidRDefault="006149CE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149CE">
              <w:rPr>
                <w:rFonts w:ascii="Times New Roman" w:hAnsi="Times New Roman"/>
                <w:i w:val="0"/>
                <w:sz w:val="24"/>
                <w:szCs w:val="24"/>
              </w:rPr>
              <w:t>Tìm hiểu về bài toán Sales Prediction trong lĩnh vực tài chính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7A0795E8" w:rsidR="004266D5" w:rsidRPr="006F4C82" w:rsidRDefault="0045354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</w:t>
            </w:r>
            <w:r w:rsidR="006149CE">
              <w:rPr>
                <w:rFonts w:ascii="Times New Roman" w:hAnsi="Times New Roman"/>
                <w:i w:val="0"/>
                <w:sz w:val="24"/>
                <w:szCs w:val="24"/>
              </w:rPr>
              <w:t>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6149CE">
              <w:rPr>
                <w:rFonts w:ascii="Times New Roman" w:hAnsi="Times New Roman"/>
                <w:i w:val="0"/>
                <w:sz w:val="24"/>
                <w:szCs w:val="24"/>
              </w:rPr>
              <w:t>09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6149CE">
              <w:rPr>
                <w:rFonts w:ascii="Times New Roman" w:hAnsi="Times New Roman"/>
                <w:i w:val="0"/>
                <w:sz w:val="24"/>
                <w:szCs w:val="24"/>
              </w:rPr>
              <w:t>2023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6D0EEA30" w:rsidR="004266D5" w:rsidRPr="006F4C82" w:rsidRDefault="006149CE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09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37C9FA94" w14:textId="77777777" w:rsidR="006149CE" w:rsidRDefault="006149CE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Tiến độ của dự án, khó khăn khi tìm hiều đề tài.</w:t>
            </w:r>
          </w:p>
          <w:p w14:paraId="0EEF11F7" w14:textId="372C4118" w:rsidR="004266D5" w:rsidRPr="006F4C82" w:rsidRDefault="001F12B5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6F4C82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155ADDF8" w:rsidR="00802042" w:rsidRPr="006F4C82" w:rsidRDefault="006149CE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5E30A68A" w:rsidR="00802042" w:rsidRPr="006F4C82" w:rsidRDefault="006149CE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Minh Hiếu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0DED3F5D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9" w:history="1">
              <w:r w:rsidR="006149CE"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21011601@st.phenikaa-uni.edu.vn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5C129A3D" w:rsidR="006149CE" w:rsidRPr="006F4C82" w:rsidRDefault="006149CE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594CE1BF" w:rsidR="00802042" w:rsidRPr="006F4C82" w:rsidRDefault="006149CE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Lương Văn Thiện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057D26FE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0" w:history="1">
              <w:r w:rsidR="006149CE">
                <w:rPr>
                  <w:rStyle w:val="Hyperlink"/>
                  <w:rFonts w:ascii="Times New Roman" w:hAnsi="Times New Roman"/>
                  <w:sz w:val="24"/>
                  <w:szCs w:val="24"/>
                </w:rPr>
                <w:t>Thien.luongvan@phenikaa-uni.edu.vn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05D09E78" w:rsidR="00802042" w:rsidRPr="006F4C82" w:rsidRDefault="006149CE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75677B7" w14:textId="2952478A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6149CE">
              <w:rPr>
                <w:rFonts w:ascii="Times New Roman" w:hAnsi="Times New Roman"/>
                <w:sz w:val="24"/>
                <w:szCs w:val="24"/>
              </w:rPr>
              <w:t>Các bài toán cơ bản trong bài toán Sales Prediction</w:t>
            </w:r>
          </w:p>
          <w:p w14:paraId="0B3B6886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0ED9A62E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  <w:r w:rsidR="006149CE">
              <w:rPr>
                <w:rFonts w:ascii="Times New Roman" w:hAnsi="Times New Roman"/>
                <w:sz w:val="24"/>
                <w:szCs w:val="24"/>
              </w:rPr>
              <w:t xml:space="preserve"> Các thuật toán ML có thể áp dụng</w:t>
            </w:r>
          </w:p>
          <w:p w14:paraId="22BEA342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7DFC21CC" w:rsidR="00537CDF" w:rsidRPr="006F4C82" w:rsidRDefault="00453545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05</w:t>
            </w:r>
            <w:r w:rsidR="006149CE">
              <w:rPr>
                <w:rFonts w:ascii="Times New Roman" w:hAnsi="Times New Roman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sz w:val="24"/>
                <w:szCs w:val="24"/>
              </w:rPr>
              <w:t>10</w:t>
            </w:r>
            <w:r w:rsidR="006149CE">
              <w:rPr>
                <w:rFonts w:ascii="Times New Roman" w:hAnsi="Times New Roman"/>
                <w:sz w:val="24"/>
                <w:szCs w:val="24"/>
              </w:rPr>
              <w:t>/2023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1586767C" w:rsidR="00537CDF" w:rsidRPr="006F4C82" w:rsidRDefault="006149CE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09:00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1B53398D" w:rsidR="004D42BB" w:rsidRPr="006F4C82" w:rsidRDefault="006149CE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Báo cáo kết quả làm việc tuần vừa rồi.</w:t>
            </w:r>
          </w:p>
          <w:p w14:paraId="7490AD86" w14:textId="77777777" w:rsidR="004D42BB" w:rsidRPr="006F4C82" w:rsidRDefault="004D42B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11"/>
      <w:footerReference w:type="default" r:id="rId12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030ACB" w14:textId="77777777" w:rsidR="00C552FD" w:rsidRDefault="00C552FD">
      <w:r>
        <w:separator/>
      </w:r>
    </w:p>
  </w:endnote>
  <w:endnote w:type="continuationSeparator" w:id="0">
    <w:p w14:paraId="724329A8" w14:textId="77777777" w:rsidR="00C552FD" w:rsidRDefault="00C552FD">
      <w:r>
        <w:continuationSeparator/>
      </w:r>
    </w:p>
  </w:endnote>
  <w:endnote w:type="continuationNotice" w:id="1">
    <w:p w14:paraId="01E524B0" w14:textId="77777777" w:rsidR="00C552FD" w:rsidRDefault="00C552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6D1CBF" w14:textId="77777777" w:rsidR="00C552FD" w:rsidRDefault="00C552FD">
      <w:r>
        <w:separator/>
      </w:r>
    </w:p>
  </w:footnote>
  <w:footnote w:type="continuationSeparator" w:id="0">
    <w:p w14:paraId="2464BD5F" w14:textId="77777777" w:rsidR="00C552FD" w:rsidRDefault="00C552FD">
      <w:r>
        <w:continuationSeparator/>
      </w:r>
    </w:p>
  </w:footnote>
  <w:footnote w:type="continuationNotice" w:id="1">
    <w:p w14:paraId="6B6CD8AE" w14:textId="77777777" w:rsidR="00C552FD" w:rsidRDefault="00C552F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453545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45439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45B1E"/>
    <w:rsid w:val="00155255"/>
    <w:rsid w:val="001D7DC5"/>
    <w:rsid w:val="001F12B5"/>
    <w:rsid w:val="002721AE"/>
    <w:rsid w:val="00277B20"/>
    <w:rsid w:val="0028710D"/>
    <w:rsid w:val="002A6FDA"/>
    <w:rsid w:val="002C7FF3"/>
    <w:rsid w:val="00325785"/>
    <w:rsid w:val="00361221"/>
    <w:rsid w:val="00384904"/>
    <w:rsid w:val="003B2F07"/>
    <w:rsid w:val="003F4E3A"/>
    <w:rsid w:val="003F7B00"/>
    <w:rsid w:val="00403198"/>
    <w:rsid w:val="004266D5"/>
    <w:rsid w:val="00434BC7"/>
    <w:rsid w:val="0043788C"/>
    <w:rsid w:val="00453545"/>
    <w:rsid w:val="00476A2F"/>
    <w:rsid w:val="004D42BB"/>
    <w:rsid w:val="004E067B"/>
    <w:rsid w:val="004E519A"/>
    <w:rsid w:val="0052549A"/>
    <w:rsid w:val="00527B5C"/>
    <w:rsid w:val="0053679B"/>
    <w:rsid w:val="00537CDF"/>
    <w:rsid w:val="005A2190"/>
    <w:rsid w:val="005A6D89"/>
    <w:rsid w:val="006149CE"/>
    <w:rsid w:val="0063035A"/>
    <w:rsid w:val="00660843"/>
    <w:rsid w:val="006F4C82"/>
    <w:rsid w:val="00745503"/>
    <w:rsid w:val="007C1DBF"/>
    <w:rsid w:val="007E79D8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27B59"/>
    <w:rsid w:val="009C2AE3"/>
    <w:rsid w:val="009F19E3"/>
    <w:rsid w:val="009F45EB"/>
    <w:rsid w:val="009F4FEA"/>
    <w:rsid w:val="00A91EEF"/>
    <w:rsid w:val="00AA44D2"/>
    <w:rsid w:val="00AF26B6"/>
    <w:rsid w:val="00B17A7B"/>
    <w:rsid w:val="00B22FF1"/>
    <w:rsid w:val="00B36BC4"/>
    <w:rsid w:val="00B6236C"/>
    <w:rsid w:val="00B67003"/>
    <w:rsid w:val="00BD1CC6"/>
    <w:rsid w:val="00BD4DE6"/>
    <w:rsid w:val="00C037DF"/>
    <w:rsid w:val="00C14D1B"/>
    <w:rsid w:val="00C260DE"/>
    <w:rsid w:val="00C552FD"/>
    <w:rsid w:val="00C6291B"/>
    <w:rsid w:val="00C94BEB"/>
    <w:rsid w:val="00CA4CCB"/>
    <w:rsid w:val="00CA6963"/>
    <w:rsid w:val="00D1263A"/>
    <w:rsid w:val="00DB7394"/>
    <w:rsid w:val="00DF07D0"/>
    <w:rsid w:val="00E441EC"/>
    <w:rsid w:val="00E77A1F"/>
    <w:rsid w:val="00EB2D15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character" w:styleId="Hyperlink">
    <w:name w:val="Hyperlink"/>
    <w:rsid w:val="006149CE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6149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mailto:Thien.luongvan@phenikaa-uni.edu.vn" TargetMode="External"/><Relationship Id="rId4" Type="http://schemas.openxmlformats.org/officeDocument/2006/relationships/styles" Target="styles.xml"/><Relationship Id="rId9" Type="http://schemas.openxmlformats.org/officeDocument/2006/relationships/hyperlink" Target="mailto:21011601@st.phenikaa-uni.edu.vn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35</TotalTime>
  <Pages>2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Tran Minh Hieu</cp:lastModifiedBy>
  <cp:revision>29</cp:revision>
  <cp:lastPrinted>2007-02-07T02:13:00Z</cp:lastPrinted>
  <dcterms:created xsi:type="dcterms:W3CDTF">2023-09-07T01:02:00Z</dcterms:created>
  <dcterms:modified xsi:type="dcterms:W3CDTF">2024-05-16T10:22:00Z</dcterms:modified>
</cp:coreProperties>
</file>